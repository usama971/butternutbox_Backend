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6611"/>
      </w:tblGrid>
      <w:tr w:rsidR="00E77B5E" w:rsidRPr="00AE68A8" w14:paraId="77FE29D9" w14:textId="77777777" w:rsidTr="00AC6790">
        <w:trPr>
          <w:trHeight w:val="2112"/>
        </w:trPr>
        <w:tc>
          <w:tcPr>
            <w:tcW w:w="3664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7F4C6009" w14:textId="44EF768D" w:rsidR="00E77B5E" w:rsidRPr="00AE68A8" w:rsidRDefault="00E77B5E" w:rsidP="00AE68A8"/>
        </w:tc>
        <w:tc>
          <w:tcPr>
            <w:tcW w:w="424" w:type="dxa"/>
            <w:vMerge w:val="restart"/>
            <w:tcBorders>
              <w:bottom w:val="nil"/>
            </w:tcBorders>
          </w:tcPr>
          <w:p w14:paraId="300D471C" w14:textId="77777777" w:rsidR="00E77B5E" w:rsidRPr="00AE68A8" w:rsidRDefault="00E77B5E" w:rsidP="00AE68A8"/>
        </w:tc>
        <w:tc>
          <w:tcPr>
            <w:tcW w:w="6611" w:type="dxa"/>
            <w:tcBorders>
              <w:bottom w:val="nil"/>
            </w:tcBorders>
          </w:tcPr>
          <w:p w14:paraId="086DD12C" w14:textId="36795E1C" w:rsidR="00E77B5E" w:rsidRPr="00AE68A8" w:rsidRDefault="00A333DF" w:rsidP="00AE68A8">
            <w:pPr>
              <w:pStyle w:val="Title"/>
            </w:pPr>
            <w:r>
              <w:t>{</w:t>
            </w:r>
            <w:r w:rsidR="00E87940">
              <w:t>{</w:t>
            </w:r>
            <w:r w:rsidR="00600CAF">
              <w:t>firstName</w:t>
            </w:r>
            <w:r w:rsidR="00E87940">
              <w:t>}</w:t>
            </w:r>
            <w:r>
              <w:t>}</w:t>
            </w:r>
            <w:r w:rsidR="00E77B5E" w:rsidRPr="00AE68A8">
              <w:br/>
            </w:r>
            <w:r>
              <w:t>{</w:t>
            </w:r>
            <w:r w:rsidR="00E87940">
              <w:t>{</w:t>
            </w:r>
            <w:r w:rsidR="00FC5316">
              <w:t>surname</w:t>
            </w:r>
            <w:r w:rsidR="00E87940">
              <w:t>}</w:t>
            </w:r>
            <w:r>
              <w:t>}</w:t>
            </w:r>
          </w:p>
        </w:tc>
      </w:tr>
      <w:tr w:rsidR="00E77B5E" w:rsidRPr="00AE68A8" w14:paraId="6478CC6C" w14:textId="77777777" w:rsidTr="00AC6790">
        <w:trPr>
          <w:trHeight w:val="705"/>
        </w:trPr>
        <w:tc>
          <w:tcPr>
            <w:tcW w:w="3664" w:type="dxa"/>
            <w:gridSpan w:val="3"/>
            <w:vMerge/>
          </w:tcPr>
          <w:p w14:paraId="4AE03BC2" w14:textId="77777777" w:rsidR="00E77B5E" w:rsidRPr="00AE68A8" w:rsidRDefault="00E77B5E" w:rsidP="00AE68A8"/>
        </w:tc>
        <w:tc>
          <w:tcPr>
            <w:tcW w:w="424" w:type="dxa"/>
            <w:vMerge/>
          </w:tcPr>
          <w:p w14:paraId="17615FD0" w14:textId="77777777" w:rsidR="00E77B5E" w:rsidRPr="00AE68A8" w:rsidRDefault="00E77B5E" w:rsidP="00AE68A8"/>
        </w:tc>
        <w:tc>
          <w:tcPr>
            <w:tcW w:w="6611" w:type="dxa"/>
            <w:vMerge w:val="restart"/>
          </w:tcPr>
          <w:p w14:paraId="0DA57C57" w14:textId="26648071" w:rsidR="00E77B5E" w:rsidRPr="00AC6790" w:rsidRDefault="00E77B5E" w:rsidP="00AC6790">
            <w:pPr>
              <w:rPr>
                <w:b/>
                <w:bCs/>
                <w:color w:val="2C567A" w:themeColor="accent1"/>
                <w:sz w:val="28"/>
                <w:szCs w:val="28"/>
              </w:rPr>
            </w:pPr>
            <w:r w:rsidRPr="00AC6790">
              <w:rPr>
                <w:b/>
                <w:bCs/>
                <w:color w:val="2C567A" w:themeColor="accent1"/>
                <w:sz w:val="28"/>
                <w:szCs w:val="28"/>
              </w:rPr>
              <w:t xml:space="preserve">Dear </w:t>
            </w:r>
            <w:r w:rsidR="00A333DF">
              <w:rPr>
                <w:b/>
                <w:bCs/>
                <w:color w:val="2C567A" w:themeColor="accent1"/>
                <w:sz w:val="28"/>
                <w:szCs w:val="28"/>
              </w:rPr>
              <w:t>{</w:t>
            </w:r>
            <w:r w:rsidR="001E75DC" w:rsidRPr="00AC6790">
              <w:rPr>
                <w:b/>
                <w:bCs/>
                <w:color w:val="2C567A" w:themeColor="accent1"/>
                <w:sz w:val="28"/>
                <w:szCs w:val="28"/>
              </w:rPr>
              <w:t>recipientName</w:t>
            </w:r>
            <w:r w:rsidR="00A333DF">
              <w:rPr>
                <w:b/>
                <w:bCs/>
                <w:color w:val="2C567A" w:themeColor="accent1"/>
                <w:sz w:val="28"/>
                <w:szCs w:val="28"/>
              </w:rPr>
              <w:t>}</w:t>
            </w:r>
          </w:p>
          <w:p w14:paraId="30111859" w14:textId="7A5B4763" w:rsidR="00E77B5E" w:rsidRPr="00AE68A8" w:rsidRDefault="00A333DF" w:rsidP="00AE68A8">
            <w:r>
              <w:t>{</w:t>
            </w:r>
            <w:r w:rsidR="00E87940">
              <w:t>{</w:t>
            </w:r>
            <w:r w:rsidR="001E75DC" w:rsidRPr="001E75DC">
              <w:t>letterBody</w:t>
            </w:r>
            <w:r>
              <w:t>}</w:t>
            </w:r>
            <w:r w:rsidR="00E87940">
              <w:t>}</w:t>
            </w:r>
          </w:p>
          <w:sdt>
            <w:sdtPr>
              <w:id w:val="877970023"/>
              <w:placeholder>
                <w:docPart w:val="58E79E6FF009434FAF0DA512B39B3FB5"/>
              </w:placeholder>
              <w:temporary/>
              <w:showingPlcHdr/>
              <w15:appearance w15:val="hidden"/>
            </w:sdtPr>
            <w:sdtContent>
              <w:p w14:paraId="1ADFECF8" w14:textId="77777777" w:rsidR="00E77B5E" w:rsidRPr="00C83A18" w:rsidRDefault="00E77B5E" w:rsidP="00C83A18">
                <w:pPr>
                  <w:pStyle w:val="Closing"/>
                </w:pPr>
                <w:r w:rsidRPr="00C83A18">
                  <w:t>Sincerely,</w:t>
                </w:r>
              </w:p>
            </w:sdtContent>
          </w:sdt>
          <w:p w14:paraId="1B92A962" w14:textId="0343695F" w:rsidR="00E77B5E" w:rsidRPr="00AE68A8" w:rsidRDefault="00A333DF" w:rsidP="00AE68A8">
            <w:r>
              <w:t>{</w:t>
            </w:r>
            <w:r w:rsidR="00E87940">
              <w:t>{</w:t>
            </w:r>
            <w:r w:rsidR="001E75DC" w:rsidRPr="001E75DC">
              <w:t>senderName</w:t>
            </w:r>
            <w:r>
              <w:t>}</w:t>
            </w:r>
            <w:r w:rsidR="00E87940">
              <w:t>}</w:t>
            </w:r>
          </w:p>
        </w:tc>
      </w:tr>
      <w:tr w:rsidR="00E77B5E" w:rsidRPr="00AE68A8" w14:paraId="0CDF0819" w14:textId="77777777" w:rsidTr="00AC6790">
        <w:trPr>
          <w:trHeight w:val="1164"/>
        </w:trPr>
        <w:tc>
          <w:tcPr>
            <w:tcW w:w="720" w:type="dxa"/>
          </w:tcPr>
          <w:p w14:paraId="09473171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0B40663D" w14:textId="77777777" w:rsidR="00E77B5E" w:rsidRPr="00AE68A8" w:rsidRDefault="00E77B5E" w:rsidP="00AE68A8"/>
        </w:tc>
        <w:tc>
          <w:tcPr>
            <w:tcW w:w="424" w:type="dxa"/>
            <w:vMerge/>
          </w:tcPr>
          <w:p w14:paraId="409EEFC0" w14:textId="77777777" w:rsidR="00E77B5E" w:rsidRPr="00AE68A8" w:rsidRDefault="00E77B5E" w:rsidP="00AE68A8"/>
        </w:tc>
        <w:tc>
          <w:tcPr>
            <w:tcW w:w="6611" w:type="dxa"/>
            <w:vMerge/>
          </w:tcPr>
          <w:p w14:paraId="2C607E6E" w14:textId="77777777" w:rsidR="00E77B5E" w:rsidRPr="00AE68A8" w:rsidRDefault="00E77B5E" w:rsidP="00AE68A8"/>
        </w:tc>
      </w:tr>
      <w:tr w:rsidR="00E77B5E" w:rsidRPr="00AE68A8" w14:paraId="60371172" w14:textId="77777777" w:rsidTr="00AC6790">
        <w:trPr>
          <w:trHeight w:val="543"/>
        </w:trPr>
        <w:tc>
          <w:tcPr>
            <w:tcW w:w="720" w:type="dxa"/>
          </w:tcPr>
          <w:p w14:paraId="63465B28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1D23F097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9D3FBE7" wp14:editId="1473ADBA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76C3D8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2F8C3A04" w14:textId="1C31E3A2" w:rsidR="00E77B5E" w:rsidRPr="00AE68A8" w:rsidRDefault="00E87940" w:rsidP="00AC6790">
            <w:pPr>
              <w:pStyle w:val="Information"/>
            </w:pPr>
            <w:r>
              <w:t>{</w:t>
            </w:r>
            <w:r w:rsidR="00A333DF">
              <w:t>{</w:t>
            </w:r>
            <w:r w:rsidR="001E75DC" w:rsidRPr="001E75DC">
              <w:t>senderAddress</w:t>
            </w:r>
            <w:r w:rsidR="00A333DF">
              <w:t>}</w:t>
            </w:r>
            <w:r>
              <w:t>}</w:t>
            </w:r>
          </w:p>
        </w:tc>
        <w:tc>
          <w:tcPr>
            <w:tcW w:w="424" w:type="dxa"/>
            <w:vMerge/>
          </w:tcPr>
          <w:p w14:paraId="319A8166" w14:textId="77777777" w:rsidR="00E77B5E" w:rsidRPr="00AE68A8" w:rsidRDefault="00E77B5E" w:rsidP="00AE68A8"/>
        </w:tc>
        <w:tc>
          <w:tcPr>
            <w:tcW w:w="6611" w:type="dxa"/>
            <w:vMerge/>
          </w:tcPr>
          <w:p w14:paraId="0F62E6A5" w14:textId="77777777" w:rsidR="00E77B5E" w:rsidRPr="00AE68A8" w:rsidRDefault="00E77B5E" w:rsidP="00AE68A8"/>
        </w:tc>
      </w:tr>
      <w:tr w:rsidR="00E77B5E" w:rsidRPr="00AE68A8" w14:paraId="04102190" w14:textId="77777777" w:rsidTr="00AC6790">
        <w:trPr>
          <w:trHeight w:val="183"/>
        </w:trPr>
        <w:tc>
          <w:tcPr>
            <w:tcW w:w="720" w:type="dxa"/>
          </w:tcPr>
          <w:p w14:paraId="3BA5238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49508EBE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3280D84E" w14:textId="77777777" w:rsidR="00E77B5E" w:rsidRPr="00AE68A8" w:rsidRDefault="00E77B5E" w:rsidP="00AE68A8"/>
        </w:tc>
        <w:tc>
          <w:tcPr>
            <w:tcW w:w="6611" w:type="dxa"/>
            <w:vMerge/>
          </w:tcPr>
          <w:p w14:paraId="13F6F48B" w14:textId="77777777" w:rsidR="00E77B5E" w:rsidRPr="00AE68A8" w:rsidRDefault="00E77B5E" w:rsidP="00AE68A8"/>
        </w:tc>
      </w:tr>
      <w:tr w:rsidR="00E77B5E" w:rsidRPr="00AE68A8" w14:paraId="2BD2EE80" w14:textId="77777777" w:rsidTr="00AC6790">
        <w:trPr>
          <w:trHeight w:val="624"/>
        </w:trPr>
        <w:tc>
          <w:tcPr>
            <w:tcW w:w="720" w:type="dxa"/>
          </w:tcPr>
          <w:p w14:paraId="79E4331A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42896993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4DC861F" wp14:editId="0B122D08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FFBFF8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2CA4136E" w14:textId="56E7F86A" w:rsidR="00E77B5E" w:rsidRPr="00AE68A8" w:rsidRDefault="00E87940" w:rsidP="00AE68A8">
            <w:pPr>
              <w:pStyle w:val="Information"/>
            </w:pPr>
            <w:r>
              <w:t>{</w:t>
            </w:r>
            <w:r w:rsidR="00A333DF">
              <w:t>{</w:t>
            </w:r>
            <w:r w:rsidR="001E75DC" w:rsidRPr="001E75DC">
              <w:t>phone</w:t>
            </w:r>
            <w:r w:rsidR="00A333DF">
              <w:t>}</w:t>
            </w:r>
            <w:r>
              <w:t>}</w:t>
            </w:r>
          </w:p>
        </w:tc>
        <w:tc>
          <w:tcPr>
            <w:tcW w:w="424" w:type="dxa"/>
            <w:vMerge/>
          </w:tcPr>
          <w:p w14:paraId="2D8A336F" w14:textId="77777777" w:rsidR="00E77B5E" w:rsidRPr="00AE68A8" w:rsidRDefault="00E77B5E" w:rsidP="00AE68A8"/>
        </w:tc>
        <w:tc>
          <w:tcPr>
            <w:tcW w:w="6611" w:type="dxa"/>
            <w:vMerge/>
          </w:tcPr>
          <w:p w14:paraId="29E40650" w14:textId="77777777" w:rsidR="00E77B5E" w:rsidRPr="00AE68A8" w:rsidRDefault="00E77B5E" w:rsidP="00AE68A8"/>
        </w:tc>
      </w:tr>
      <w:tr w:rsidR="00E77B5E" w:rsidRPr="00AE68A8" w14:paraId="53E2FDD5" w14:textId="77777777" w:rsidTr="00AC6790">
        <w:trPr>
          <w:trHeight w:val="183"/>
        </w:trPr>
        <w:tc>
          <w:tcPr>
            <w:tcW w:w="720" w:type="dxa"/>
          </w:tcPr>
          <w:p w14:paraId="56146A4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683D43EF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11641F7D" w14:textId="77777777" w:rsidR="00E77B5E" w:rsidRPr="00AE68A8" w:rsidRDefault="00E77B5E" w:rsidP="00AE68A8"/>
        </w:tc>
        <w:tc>
          <w:tcPr>
            <w:tcW w:w="6611" w:type="dxa"/>
            <w:vMerge/>
          </w:tcPr>
          <w:p w14:paraId="4918B4F5" w14:textId="77777777" w:rsidR="00E77B5E" w:rsidRPr="00AE68A8" w:rsidRDefault="00E77B5E" w:rsidP="00AE68A8"/>
        </w:tc>
      </w:tr>
      <w:tr w:rsidR="00E77B5E" w:rsidRPr="00AE68A8" w14:paraId="49DE83E0" w14:textId="77777777" w:rsidTr="00AC6790">
        <w:trPr>
          <w:trHeight w:val="633"/>
        </w:trPr>
        <w:tc>
          <w:tcPr>
            <w:tcW w:w="720" w:type="dxa"/>
          </w:tcPr>
          <w:p w14:paraId="4630C49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7F3E55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5356303F" wp14:editId="2C85BE66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259858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42B25C27" w14:textId="7893BDDE" w:rsidR="00E77B5E" w:rsidRPr="00AE68A8" w:rsidRDefault="00A333DF" w:rsidP="00AE68A8">
            <w:pPr>
              <w:pStyle w:val="Information"/>
            </w:pPr>
            <w:r>
              <w:t>{</w:t>
            </w:r>
            <w:r w:rsidR="00E87940">
              <w:t>{</w:t>
            </w:r>
            <w:r w:rsidR="001E75DC" w:rsidRPr="001E75DC">
              <w:t>email</w:t>
            </w:r>
            <w:r>
              <w:t>}</w:t>
            </w:r>
            <w:r w:rsidR="00E87940">
              <w:t>}</w:t>
            </w:r>
          </w:p>
        </w:tc>
        <w:tc>
          <w:tcPr>
            <w:tcW w:w="424" w:type="dxa"/>
            <w:vMerge/>
          </w:tcPr>
          <w:p w14:paraId="4F860F52" w14:textId="77777777" w:rsidR="00E77B5E" w:rsidRPr="00AE68A8" w:rsidRDefault="00E77B5E" w:rsidP="00AE68A8"/>
        </w:tc>
        <w:tc>
          <w:tcPr>
            <w:tcW w:w="6611" w:type="dxa"/>
            <w:vMerge/>
          </w:tcPr>
          <w:p w14:paraId="65069DBF" w14:textId="77777777" w:rsidR="00E77B5E" w:rsidRPr="00AE68A8" w:rsidRDefault="00E77B5E" w:rsidP="00AE68A8"/>
        </w:tc>
      </w:tr>
      <w:tr w:rsidR="00E77B5E" w:rsidRPr="00AE68A8" w14:paraId="0C7946B0" w14:textId="77777777" w:rsidTr="00AC6790">
        <w:trPr>
          <w:trHeight w:val="174"/>
        </w:trPr>
        <w:tc>
          <w:tcPr>
            <w:tcW w:w="720" w:type="dxa"/>
          </w:tcPr>
          <w:p w14:paraId="7875F9E5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6100B80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739FFB44" w14:textId="77777777" w:rsidR="00E77B5E" w:rsidRPr="00AE68A8" w:rsidRDefault="00E77B5E" w:rsidP="00AE68A8"/>
        </w:tc>
        <w:tc>
          <w:tcPr>
            <w:tcW w:w="6611" w:type="dxa"/>
            <w:vMerge/>
          </w:tcPr>
          <w:p w14:paraId="5B775809" w14:textId="77777777" w:rsidR="00E77B5E" w:rsidRPr="00AE68A8" w:rsidRDefault="00E77B5E" w:rsidP="00AE68A8"/>
        </w:tc>
      </w:tr>
      <w:tr w:rsidR="00E77B5E" w:rsidRPr="00AE68A8" w14:paraId="7A0F36D1" w14:textId="77777777" w:rsidTr="00AC6790">
        <w:trPr>
          <w:trHeight w:val="633"/>
        </w:trPr>
        <w:tc>
          <w:tcPr>
            <w:tcW w:w="720" w:type="dxa"/>
          </w:tcPr>
          <w:p w14:paraId="23997341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0E7499F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1E61CE8" wp14:editId="13EFBF8F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D2813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54003DC4" w14:textId="4EF06D08" w:rsidR="00D34D46" w:rsidRPr="00AE68A8" w:rsidRDefault="00E87940" w:rsidP="00AE68A8">
            <w:pPr>
              <w:pStyle w:val="Information"/>
            </w:pPr>
            <w:r>
              <w:t>{</w:t>
            </w:r>
            <w:r w:rsidR="00A333DF">
              <w:t>{</w:t>
            </w:r>
            <w:r w:rsidR="001E75DC" w:rsidRPr="001E75DC">
              <w:t>website</w:t>
            </w:r>
            <w:r w:rsidR="00A333DF">
              <w:t>}</w:t>
            </w:r>
            <w:r>
              <w:t>}</w:t>
            </w:r>
          </w:p>
        </w:tc>
        <w:tc>
          <w:tcPr>
            <w:tcW w:w="424" w:type="dxa"/>
            <w:vMerge/>
          </w:tcPr>
          <w:p w14:paraId="284E5C59" w14:textId="77777777" w:rsidR="00E77B5E" w:rsidRPr="00AE68A8" w:rsidRDefault="00E77B5E" w:rsidP="00AE68A8"/>
        </w:tc>
        <w:tc>
          <w:tcPr>
            <w:tcW w:w="6611" w:type="dxa"/>
            <w:vMerge/>
          </w:tcPr>
          <w:p w14:paraId="61399B7F" w14:textId="77777777" w:rsidR="00E77B5E" w:rsidRPr="00AE68A8" w:rsidRDefault="00E77B5E" w:rsidP="00AE68A8"/>
        </w:tc>
      </w:tr>
    </w:tbl>
    <w:p w14:paraId="1C4B6AB3" w14:textId="77777777" w:rsidR="00D34D46" w:rsidRDefault="00D34D46" w:rsidP="002A1657"/>
    <w:p w14:paraId="194E7CB6" w14:textId="7B765F28" w:rsidR="007F5B63" w:rsidRDefault="007F5B63" w:rsidP="002A1657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488"/>
        <w:gridCol w:w="2488"/>
        <w:gridCol w:w="2489"/>
        <w:gridCol w:w="2489"/>
      </w:tblGrid>
      <w:tr w:rsidR="00A333DF" w14:paraId="3AE6EBD1" w14:textId="77777777" w:rsidTr="00A3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296B8636" w14:textId="1FC20D9E" w:rsidR="00A333DF" w:rsidRDefault="00A333DF" w:rsidP="002A1657">
            <w:r>
              <w:t>No#</w:t>
            </w:r>
          </w:p>
        </w:tc>
        <w:tc>
          <w:tcPr>
            <w:tcW w:w="2488" w:type="dxa"/>
          </w:tcPr>
          <w:p w14:paraId="1D089D96" w14:textId="62AA1E68" w:rsid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 Name</w:t>
            </w:r>
          </w:p>
        </w:tc>
        <w:tc>
          <w:tcPr>
            <w:tcW w:w="2489" w:type="dxa"/>
          </w:tcPr>
          <w:p w14:paraId="6E924068" w14:textId="24DA25E6" w:rsid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489" w:type="dxa"/>
          </w:tcPr>
          <w:p w14:paraId="7BBDC978" w14:textId="499E3C22" w:rsidR="00A333DF" w:rsidRP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</w:t>
            </w:r>
          </w:p>
        </w:tc>
      </w:tr>
      <w:tr w:rsidR="00A333DF" w14:paraId="3DF98A83" w14:textId="77777777" w:rsidTr="00A3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3D7EC7CA" w14:textId="093E19A3" w:rsidR="00A333DF" w:rsidRDefault="00E87940" w:rsidP="002A1657">
            <w:r>
              <w:t>{</w:t>
            </w:r>
            <w:r w:rsidR="007F5045">
              <w:t>{#items</w:t>
            </w:r>
            <w:r>
              <w:t>}</w:t>
            </w:r>
            <w:r w:rsidR="007F5045">
              <w:t>}</w:t>
            </w:r>
            <w:r w:rsidR="00A333DF">
              <w:t>{</w:t>
            </w:r>
            <w:r>
              <w:t>{</w:t>
            </w:r>
            <w:r w:rsidR="00A333DF">
              <w:t>index}</w:t>
            </w:r>
            <w:r>
              <w:t>}</w:t>
            </w:r>
          </w:p>
        </w:tc>
        <w:tc>
          <w:tcPr>
            <w:tcW w:w="2488" w:type="dxa"/>
          </w:tcPr>
          <w:p w14:paraId="43C359E3" w14:textId="3BFF3472" w:rsidR="00A333DF" w:rsidRDefault="00A333DF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E87940">
              <w:t>{</w:t>
            </w:r>
            <w:r>
              <w:t>name}</w:t>
            </w:r>
            <w:r w:rsidR="00E87940">
              <w:t>}</w:t>
            </w:r>
          </w:p>
        </w:tc>
        <w:tc>
          <w:tcPr>
            <w:tcW w:w="2489" w:type="dxa"/>
          </w:tcPr>
          <w:p w14:paraId="385C3A93" w14:textId="38848728" w:rsidR="00A333DF" w:rsidRDefault="00E87940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333DF">
              <w:t>{qty}</w:t>
            </w:r>
            <w:r>
              <w:t>}</w:t>
            </w:r>
          </w:p>
        </w:tc>
        <w:tc>
          <w:tcPr>
            <w:tcW w:w="2489" w:type="dxa"/>
          </w:tcPr>
          <w:p w14:paraId="453FDC77" w14:textId="20452EB4" w:rsidR="00A333DF" w:rsidRDefault="00A333DF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E87940">
              <w:t>{</w:t>
            </w:r>
            <w:r>
              <w:t>price}</w:t>
            </w:r>
            <w:r w:rsidR="00E87940">
              <w:t>}</w:t>
            </w:r>
            <w:r w:rsidR="007F5045">
              <w:t>{</w:t>
            </w:r>
            <w:r w:rsidR="00E87940">
              <w:t>{</w:t>
            </w:r>
            <w:r w:rsidR="007F5045">
              <w:t>/items}</w:t>
            </w:r>
            <w:r w:rsidR="00E87940">
              <w:t>}</w:t>
            </w:r>
          </w:p>
        </w:tc>
      </w:tr>
    </w:tbl>
    <w:p w14:paraId="6C862925" w14:textId="77777777" w:rsidR="00A333DF" w:rsidRDefault="00A333DF" w:rsidP="002A1657"/>
    <w:p w14:paraId="3A08B2B6" w14:textId="00C29467" w:rsidR="00A333DF" w:rsidRDefault="00A333DF" w:rsidP="002A1657"/>
    <w:p w14:paraId="4446B74C" w14:textId="1AE4A81A" w:rsidR="00B84908" w:rsidRPr="002A1657" w:rsidRDefault="00E87940" w:rsidP="002A1657">
      <w:r>
        <w:t>{</w:t>
      </w:r>
      <w:r w:rsidR="00B84908">
        <w:t>{image}</w:t>
      </w:r>
      <w:r>
        <w:t>}</w:t>
      </w:r>
    </w:p>
    <w:sectPr w:rsidR="00B84908" w:rsidRPr="002A1657" w:rsidSect="00E77B5E">
      <w:headerReference w:type="default" r:id="rId21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64D1" w14:textId="77777777" w:rsidR="00D10EE7" w:rsidRDefault="00D10EE7" w:rsidP="00590471">
      <w:r>
        <w:separator/>
      </w:r>
    </w:p>
  </w:endnote>
  <w:endnote w:type="continuationSeparator" w:id="0">
    <w:p w14:paraId="75DDF87D" w14:textId="77777777" w:rsidR="00D10EE7" w:rsidRDefault="00D10EE7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D6234" w14:textId="77777777" w:rsidR="00D10EE7" w:rsidRDefault="00D10EE7" w:rsidP="00590471">
      <w:r>
        <w:separator/>
      </w:r>
    </w:p>
  </w:footnote>
  <w:footnote w:type="continuationSeparator" w:id="0">
    <w:p w14:paraId="2EDFFA2C" w14:textId="77777777" w:rsidR="00D10EE7" w:rsidRDefault="00D10EE7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700E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825039" wp14:editId="2A4C5A53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7B98F3D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735299">
    <w:abstractNumId w:val="0"/>
  </w:num>
  <w:num w:numId="2" w16cid:durableId="212391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DC"/>
    <w:rsid w:val="00055B72"/>
    <w:rsid w:val="00060042"/>
    <w:rsid w:val="0008685D"/>
    <w:rsid w:val="00112FD7"/>
    <w:rsid w:val="001253DD"/>
    <w:rsid w:val="00150ABD"/>
    <w:rsid w:val="001C6C6B"/>
    <w:rsid w:val="001E75DC"/>
    <w:rsid w:val="00222466"/>
    <w:rsid w:val="00236632"/>
    <w:rsid w:val="0029260E"/>
    <w:rsid w:val="002A1657"/>
    <w:rsid w:val="002B4549"/>
    <w:rsid w:val="002D15E0"/>
    <w:rsid w:val="00310F17"/>
    <w:rsid w:val="003326CB"/>
    <w:rsid w:val="0035060C"/>
    <w:rsid w:val="00376291"/>
    <w:rsid w:val="003763B9"/>
    <w:rsid w:val="00380FD1"/>
    <w:rsid w:val="00383D02"/>
    <w:rsid w:val="00384CE1"/>
    <w:rsid w:val="00387838"/>
    <w:rsid w:val="003C584B"/>
    <w:rsid w:val="003F7344"/>
    <w:rsid w:val="0047477C"/>
    <w:rsid w:val="004E158A"/>
    <w:rsid w:val="00517685"/>
    <w:rsid w:val="005471D7"/>
    <w:rsid w:val="00562D97"/>
    <w:rsid w:val="00565C77"/>
    <w:rsid w:val="0056708E"/>
    <w:rsid w:val="005801E5"/>
    <w:rsid w:val="00590471"/>
    <w:rsid w:val="00593518"/>
    <w:rsid w:val="005D01FA"/>
    <w:rsid w:val="005D45DC"/>
    <w:rsid w:val="00600CAF"/>
    <w:rsid w:val="006716D8"/>
    <w:rsid w:val="006920F0"/>
    <w:rsid w:val="0069554F"/>
    <w:rsid w:val="006C020C"/>
    <w:rsid w:val="006D67B2"/>
    <w:rsid w:val="006D79A8"/>
    <w:rsid w:val="00713A43"/>
    <w:rsid w:val="00727B92"/>
    <w:rsid w:val="00750E46"/>
    <w:rsid w:val="007575B6"/>
    <w:rsid w:val="007667AD"/>
    <w:rsid w:val="007F5045"/>
    <w:rsid w:val="007F5B63"/>
    <w:rsid w:val="007F6E2F"/>
    <w:rsid w:val="00803A0A"/>
    <w:rsid w:val="00846CB9"/>
    <w:rsid w:val="008532C1"/>
    <w:rsid w:val="008A1E6E"/>
    <w:rsid w:val="008B108C"/>
    <w:rsid w:val="008C2CFC"/>
    <w:rsid w:val="008E3FA9"/>
    <w:rsid w:val="0093382F"/>
    <w:rsid w:val="009437C7"/>
    <w:rsid w:val="009475DC"/>
    <w:rsid w:val="00967B93"/>
    <w:rsid w:val="009B591F"/>
    <w:rsid w:val="00A06877"/>
    <w:rsid w:val="00A31B16"/>
    <w:rsid w:val="00A333DF"/>
    <w:rsid w:val="00A46471"/>
    <w:rsid w:val="00AC6790"/>
    <w:rsid w:val="00AC75B7"/>
    <w:rsid w:val="00AE68A8"/>
    <w:rsid w:val="00B6466C"/>
    <w:rsid w:val="00B76CDA"/>
    <w:rsid w:val="00B84908"/>
    <w:rsid w:val="00C14078"/>
    <w:rsid w:val="00C15945"/>
    <w:rsid w:val="00C83A18"/>
    <w:rsid w:val="00CC1E8B"/>
    <w:rsid w:val="00CD2321"/>
    <w:rsid w:val="00CE1E3D"/>
    <w:rsid w:val="00D053FA"/>
    <w:rsid w:val="00D10EE7"/>
    <w:rsid w:val="00D26515"/>
    <w:rsid w:val="00D30C00"/>
    <w:rsid w:val="00D34D46"/>
    <w:rsid w:val="00D651E7"/>
    <w:rsid w:val="00DB522F"/>
    <w:rsid w:val="00E1218B"/>
    <w:rsid w:val="00E26AED"/>
    <w:rsid w:val="00E523AA"/>
    <w:rsid w:val="00E73AB8"/>
    <w:rsid w:val="00E77B5E"/>
    <w:rsid w:val="00E87940"/>
    <w:rsid w:val="00E90A60"/>
    <w:rsid w:val="00ED47F7"/>
    <w:rsid w:val="00EE7E09"/>
    <w:rsid w:val="00F0223C"/>
    <w:rsid w:val="00F3235D"/>
    <w:rsid w:val="00F509FC"/>
    <w:rsid w:val="00F878BD"/>
    <w:rsid w:val="00F91893"/>
    <w:rsid w:val="00FC5316"/>
    <w:rsid w:val="00FE7401"/>
    <w:rsid w:val="00FF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A77F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table" w:styleId="GridTable5Dark">
    <w:name w:val="Grid Table 5 Dark"/>
    <w:basedOn w:val="TableNormal"/>
    <w:uiPriority w:val="50"/>
    <w:rsid w:val="00A333D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ama%20Faheem%20Ahmed\AppData\Local\Microsoft\Office\16.0\DTS\en-US%7b4C7F1A2D-D3BB-4AC9-8227-A26DDEA32717%7d\%7bA069EBCD-46A5-469F-8EA8-AC10EC436C2F%7dTFdc45fa24-34e2-42ce-8d76-517282db44b72ef483ba_win32-db6c0f3ae5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E79E6FF009434FAF0DA512B39B3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ADEE5-1DB0-48EF-8AF4-DDE2E85F3E21}"/>
      </w:docPartPr>
      <w:docPartBody>
        <w:p w:rsidR="00CC36D7" w:rsidRDefault="00000000">
          <w:pPr>
            <w:pStyle w:val="58E79E6FF009434FAF0DA512B39B3FB5"/>
          </w:pPr>
          <w:r w:rsidRPr="00C83A18"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0F"/>
    <w:rsid w:val="006E3F0A"/>
    <w:rsid w:val="0071223E"/>
    <w:rsid w:val="007218C4"/>
    <w:rsid w:val="008221CA"/>
    <w:rsid w:val="008532C1"/>
    <w:rsid w:val="008E3FA9"/>
    <w:rsid w:val="00956880"/>
    <w:rsid w:val="009A5DDA"/>
    <w:rsid w:val="00A46471"/>
    <w:rsid w:val="00A46868"/>
    <w:rsid w:val="00C15945"/>
    <w:rsid w:val="00CC36D7"/>
    <w:rsid w:val="00DB522F"/>
    <w:rsid w:val="00DF0059"/>
    <w:rsid w:val="00E1218B"/>
    <w:rsid w:val="00E6620F"/>
    <w:rsid w:val="00F507F2"/>
    <w:rsid w:val="00FF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E79E6FF009434FAF0DA512B39B3FB5">
    <w:name w:val="58E79E6FF009434FAF0DA512B39B3F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{A069EBCD-46A5-469F-8EA8-AC10EC436C2F}TFdc45fa24-34e2-42ce-8d76-517282db44b72ef483ba_win32-db6c0f3ae581.dotx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2026-01-28T07:31:00Z</dcterms:created>
  <dcterms:modified xsi:type="dcterms:W3CDTF">2026-01-28T11:06:00Z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